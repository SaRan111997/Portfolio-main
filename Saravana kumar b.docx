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7C7E1D4E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58AA4858" w14:textId="13E71164" w:rsidR="001B2ABD" w:rsidRDefault="00AD551C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135E3E9" wp14:editId="79BFDEE4">
                  <wp:simplePos x="0" y="0"/>
                  <wp:positionH relativeFrom="column">
                    <wp:posOffset>-73025</wp:posOffset>
                  </wp:positionH>
                  <wp:positionV relativeFrom="paragraph">
                    <wp:posOffset>588645</wp:posOffset>
                  </wp:positionV>
                  <wp:extent cx="2295525" cy="2295525"/>
                  <wp:effectExtent l="0" t="0" r="9525" b="952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Resum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" w:type="dxa"/>
          </w:tcPr>
          <w:p w14:paraId="17A643CB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608384D5" w14:textId="5254AD3A" w:rsidR="001B2ABD" w:rsidRDefault="00690F56" w:rsidP="001B2ABD">
            <w:pPr>
              <w:pStyle w:val="Title"/>
            </w:pPr>
            <w:r>
              <w:t>Saravana kumar b</w:t>
            </w:r>
          </w:p>
          <w:p w14:paraId="308BC129" w14:textId="258E5685" w:rsidR="001B2ABD" w:rsidRDefault="001B2ABD" w:rsidP="001B2ABD">
            <w:pPr>
              <w:pStyle w:val="Subtitle"/>
            </w:pPr>
          </w:p>
        </w:tc>
      </w:tr>
      <w:tr w:rsidR="001B2ABD" w14:paraId="14E860F2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6CC0CD2842944EF5841524BCFF5F17E4"/>
              </w:placeholder>
              <w:temporary/>
              <w:showingPlcHdr/>
              <w15:appearance w15:val="hidden"/>
            </w:sdtPr>
            <w:sdtEndPr/>
            <w:sdtContent>
              <w:p w14:paraId="0D372A42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6F69ABD2" w14:textId="4CCCC5E0" w:rsidR="00036450" w:rsidRDefault="00CC4A24" w:rsidP="009260CD">
            <w:r w:rsidRPr="00CC4A24">
              <w:t>Fast learning ability to learn any software with the help of manuals very easily &amp; very fast. Enthusiastic about learn New Technology.</w:t>
            </w:r>
          </w:p>
          <w:p w14:paraId="66D01071" w14:textId="4519B76C" w:rsidR="00CC4A24" w:rsidRDefault="00CC4A24" w:rsidP="009260CD"/>
          <w:p w14:paraId="50AF7482" w14:textId="51BEECEB" w:rsidR="00CC4A24" w:rsidRDefault="00CC4A24" w:rsidP="00CC4A24">
            <w:r w:rsidRPr="00CC4A24">
              <w:t>I here</w:t>
            </w:r>
            <w:r>
              <w:t xml:space="preserve"> </w:t>
            </w:r>
            <w:r w:rsidRPr="00CC4A24">
              <w:t>by declare that the above</w:t>
            </w:r>
          </w:p>
          <w:p w14:paraId="0A0C7C2F" w14:textId="77777777" w:rsidR="00CC4A24" w:rsidRDefault="00CC4A24" w:rsidP="00CC4A24">
            <w:r w:rsidRPr="00CC4A24">
              <w:t xml:space="preserve">furnished   </w:t>
            </w:r>
            <w:proofErr w:type="gramStart"/>
            <w:r w:rsidRPr="00CC4A24">
              <w:t>information  is</w:t>
            </w:r>
            <w:proofErr w:type="gramEnd"/>
            <w:r w:rsidRPr="00CC4A24">
              <w:t xml:space="preserve">  true  to  the  best of  my  knowledge.  If a chance is given in your concern, I will do my</w:t>
            </w:r>
          </w:p>
          <w:p w14:paraId="0A27EC42" w14:textId="77777777" w:rsidR="00CC4A24" w:rsidRDefault="00CC4A24" w:rsidP="00CC4A24">
            <w:r w:rsidRPr="00CC4A24">
              <w:t>best for the betterment and</w:t>
            </w:r>
          </w:p>
          <w:p w14:paraId="069E7E3C" w14:textId="7EE3F481" w:rsidR="00CC4A24" w:rsidRDefault="00CC4A24" w:rsidP="00CC4A24">
            <w:r w:rsidRPr="00CC4A24">
              <w:t>improvement of your firm.</w:t>
            </w:r>
          </w:p>
          <w:p w14:paraId="43F17F4A" w14:textId="14995A6D" w:rsidR="00036450" w:rsidRDefault="00036450" w:rsidP="00036450"/>
          <w:sdt>
            <w:sdtPr>
              <w:id w:val="-1954003311"/>
              <w:placeholder>
                <w:docPart w:val="6AF52850EF4348F6BB47AE2686AC1D44"/>
              </w:placeholder>
              <w:temporary/>
              <w:showingPlcHdr/>
              <w15:appearance w15:val="hidden"/>
            </w:sdtPr>
            <w:sdtEndPr/>
            <w:sdtContent>
              <w:p w14:paraId="22AD1838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8E1320541EFA443F87699CCC4A1C0472"/>
              </w:placeholder>
              <w:temporary/>
              <w:showingPlcHdr/>
              <w15:appearance w15:val="hidden"/>
            </w:sdtPr>
            <w:sdtEndPr/>
            <w:sdtContent>
              <w:p w14:paraId="6586EA1E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03D06F92" w14:textId="7175FFFA" w:rsidR="004D3011" w:rsidRDefault="00AD551C" w:rsidP="004D3011">
            <w:r>
              <w:t>+</w:t>
            </w:r>
            <w:proofErr w:type="gramStart"/>
            <w:r>
              <w:t>919841615835 ,</w:t>
            </w:r>
            <w:proofErr w:type="gramEnd"/>
            <w:r>
              <w:t xml:space="preserve"> +918667529831</w:t>
            </w:r>
          </w:p>
          <w:p w14:paraId="0C71F7D6" w14:textId="44C96141" w:rsidR="003273DA" w:rsidRDefault="001E02C9" w:rsidP="004D3011"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24AF328F" wp14:editId="04CA2324">
                  <wp:simplePos x="0" y="0"/>
                  <wp:positionH relativeFrom="column">
                    <wp:posOffset>597535</wp:posOffset>
                  </wp:positionH>
                  <wp:positionV relativeFrom="paragraph">
                    <wp:posOffset>102235</wp:posOffset>
                  </wp:positionV>
                  <wp:extent cx="858520" cy="858520"/>
                  <wp:effectExtent l="0" t="0" r="0" b="0"/>
                  <wp:wrapTight wrapText="bothSides">
                    <wp:wrapPolygon edited="0">
                      <wp:start x="0" y="0"/>
                      <wp:lineTo x="0" y="21089"/>
                      <wp:lineTo x="21089" y="21089"/>
                      <wp:lineTo x="21089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ind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58520" cy="85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8A26116" w14:textId="2C5B4741" w:rsidR="0011256F" w:rsidRDefault="0011256F" w:rsidP="004D3011"/>
          <w:p w14:paraId="6E54F260" w14:textId="46AD4023" w:rsidR="004D3011" w:rsidRPr="004D3011" w:rsidRDefault="004D3011" w:rsidP="004D3011"/>
          <w:p w14:paraId="6288F7A5" w14:textId="3D89FC53" w:rsidR="003273DA" w:rsidRDefault="002203C6" w:rsidP="004D3011">
            <w:sdt>
              <w:sdtPr>
                <w:id w:val="67859272"/>
                <w:placeholder>
                  <w:docPart w:val="7BAB6B9850E7450A8F75EC503108BC50"/>
                </w:placeholder>
                <w:temporary/>
                <w:showingPlcHdr/>
                <w15:appearance w15:val="hidden"/>
              </w:sdtPr>
              <w:sdtEndPr/>
              <w:sdtContent>
                <w:r w:rsidR="004D3011" w:rsidRPr="004D3011">
                  <w:t>WEBSITE:</w:t>
                </w:r>
              </w:sdtContent>
            </w:sdt>
          </w:p>
          <w:p w14:paraId="275DE7B3" w14:textId="6939BABA" w:rsidR="003273DA" w:rsidRDefault="002203C6" w:rsidP="004D3011">
            <w:hyperlink r:id="rId11" w:history="1">
              <w:r w:rsidR="001E02C9" w:rsidRPr="00415493">
                <w:rPr>
                  <w:rStyle w:val="Hyperlink"/>
                </w:rPr>
                <w:t>https://behindfacts.tech/Portfolio/</w:t>
              </w:r>
            </w:hyperlink>
            <w:r w:rsidR="001E02C9">
              <w:t xml:space="preserve"> </w:t>
            </w:r>
          </w:p>
          <w:p w14:paraId="32BD2E74" w14:textId="3CF0B54C" w:rsidR="004D3011" w:rsidRDefault="004D3011" w:rsidP="004D3011"/>
          <w:sdt>
            <w:sdtPr>
              <w:id w:val="-240260293"/>
              <w:placeholder>
                <w:docPart w:val="23DE679E60B84E7D928CA5D5461EECA4"/>
              </w:placeholder>
              <w:temporary/>
              <w:showingPlcHdr/>
              <w15:appearance w15:val="hidden"/>
            </w:sdtPr>
            <w:sdtEndPr/>
            <w:sdtContent>
              <w:p w14:paraId="1EABD403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40F12F96" w14:textId="2E3DF897" w:rsidR="00036450" w:rsidRDefault="002203C6" w:rsidP="004D3011">
            <w:pPr>
              <w:rPr>
                <w:rStyle w:val="Hyperlink"/>
              </w:rPr>
            </w:pPr>
            <w:hyperlink r:id="rId12" w:history="1">
              <w:r w:rsidR="00AD551C" w:rsidRPr="00AD551C">
                <w:rPr>
                  <w:rStyle w:val="Hyperlink"/>
                </w:rPr>
                <w:t>saran1191997@gmail.com</w:t>
              </w:r>
            </w:hyperlink>
          </w:p>
          <w:p w14:paraId="0F4A3B2F" w14:textId="2DCD284E" w:rsidR="0011256F" w:rsidRDefault="0011256F" w:rsidP="004D3011">
            <w:pPr>
              <w:rPr>
                <w:rStyle w:val="Hyperlink"/>
              </w:rPr>
            </w:pPr>
          </w:p>
          <w:p w14:paraId="329014F3" w14:textId="77777777" w:rsidR="0011256F" w:rsidRPr="00E4381A" w:rsidRDefault="0011256F" w:rsidP="004D3011">
            <w:pPr>
              <w:rPr>
                <w:rStyle w:val="Hyperlink"/>
              </w:rPr>
            </w:pPr>
          </w:p>
          <w:sdt>
            <w:sdtPr>
              <w:rPr>
                <w:color w:val="B85A22" w:themeColor="accent2" w:themeShade="BF"/>
                <w:u w:val="single"/>
              </w:rPr>
              <w:id w:val="-1444214663"/>
              <w:placeholder>
                <w:docPart w:val="4CDFBE51D9434641AE6DEDDE7BD6C432"/>
              </w:placeholder>
              <w:temporary/>
              <w:showingPlcHdr/>
              <w15:appearance w15:val="hidden"/>
            </w:sdtPr>
            <w:sdtEndPr>
              <w:rPr>
                <w:color w:val="548AB7" w:themeColor="accent1" w:themeShade="BF"/>
                <w:u w:val="none"/>
              </w:rPr>
            </w:sdtEndPr>
            <w:sdtContent>
              <w:p w14:paraId="7FBB65AE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5338BC65" w14:textId="72BA4357" w:rsidR="004D3011" w:rsidRDefault="00AD551C" w:rsidP="004D3011">
            <w:r>
              <w:t xml:space="preserve">Surfing </w:t>
            </w:r>
            <w:proofErr w:type="gramStart"/>
            <w:r>
              <w:t>On</w:t>
            </w:r>
            <w:proofErr w:type="gramEnd"/>
            <w:r>
              <w:t xml:space="preserve"> Internet #1</w:t>
            </w:r>
          </w:p>
          <w:p w14:paraId="1C10C3CD" w14:textId="2ED87ACD" w:rsidR="004D3011" w:rsidRDefault="00AD551C" w:rsidP="004D3011">
            <w:r>
              <w:t>Learning New Technology #2</w:t>
            </w:r>
          </w:p>
          <w:p w14:paraId="25E17232" w14:textId="41EBD9D2" w:rsidR="004D3011" w:rsidRDefault="00AD551C" w:rsidP="004D3011">
            <w:r>
              <w:t xml:space="preserve">Debugging Error </w:t>
            </w:r>
            <w:proofErr w:type="gramStart"/>
            <w:r>
              <w:t>On</w:t>
            </w:r>
            <w:proofErr w:type="gramEnd"/>
            <w:r>
              <w:t xml:space="preserve"> </w:t>
            </w:r>
            <w:r w:rsidR="000F0012">
              <w:t>Projects #3</w:t>
            </w:r>
          </w:p>
          <w:p w14:paraId="101034D8" w14:textId="0A5B54C7" w:rsidR="000F0012" w:rsidRDefault="000F0012" w:rsidP="004D3011">
            <w:r>
              <w:t>Watching YouTube #3</w:t>
            </w:r>
          </w:p>
          <w:p w14:paraId="6CD01C59" w14:textId="3FBB6CBA" w:rsidR="000F0012" w:rsidRDefault="000F0012" w:rsidP="004D3011">
            <w:r>
              <w:t>Watching Netflix Series #4</w:t>
            </w:r>
          </w:p>
          <w:p w14:paraId="1446E381" w14:textId="4672D22C" w:rsidR="000F0012" w:rsidRDefault="000F0012" w:rsidP="004D3011">
            <w:r>
              <w:t xml:space="preserve">Hearing Music </w:t>
            </w:r>
            <w:proofErr w:type="gramStart"/>
            <w:r>
              <w:t>On</w:t>
            </w:r>
            <w:proofErr w:type="gramEnd"/>
            <w:r>
              <w:t xml:space="preserve"> Spotify #5</w:t>
            </w:r>
          </w:p>
          <w:p w14:paraId="4A345BF9" w14:textId="5B63FCAD" w:rsidR="000F0012" w:rsidRPr="004D3011" w:rsidRDefault="000F0012" w:rsidP="004D3011"/>
        </w:tc>
        <w:tc>
          <w:tcPr>
            <w:tcW w:w="720" w:type="dxa"/>
          </w:tcPr>
          <w:p w14:paraId="21E3111C" w14:textId="77777777" w:rsidR="001B2ABD" w:rsidRDefault="001B2ABD" w:rsidP="000C45FF">
            <w:pPr>
              <w:tabs>
                <w:tab w:val="left" w:pos="990"/>
              </w:tabs>
            </w:pPr>
          </w:p>
          <w:p w14:paraId="53FB50FD" w14:textId="74C16675" w:rsidR="009E274E" w:rsidRDefault="009E274E" w:rsidP="000C45FF">
            <w:pPr>
              <w:tabs>
                <w:tab w:val="left" w:pos="990"/>
              </w:tabs>
            </w:pPr>
          </w:p>
          <w:p w14:paraId="3A847C08" w14:textId="07971D8B" w:rsidR="009E274E" w:rsidRDefault="009E274E" w:rsidP="000C45FF">
            <w:pPr>
              <w:tabs>
                <w:tab w:val="left" w:pos="990"/>
              </w:tabs>
            </w:pPr>
          </w:p>
          <w:p w14:paraId="4B5520C8" w14:textId="1BD776D8" w:rsidR="009E274E" w:rsidRDefault="009E274E" w:rsidP="000C45FF">
            <w:pPr>
              <w:tabs>
                <w:tab w:val="left" w:pos="990"/>
              </w:tabs>
            </w:pPr>
          </w:p>
          <w:p w14:paraId="33F6FC4F" w14:textId="253A3340" w:rsidR="009E274E" w:rsidRDefault="009E274E" w:rsidP="000C45FF">
            <w:pPr>
              <w:tabs>
                <w:tab w:val="left" w:pos="990"/>
              </w:tabs>
            </w:pPr>
          </w:p>
          <w:p w14:paraId="44CCDBD7" w14:textId="021AACCA" w:rsidR="009E274E" w:rsidRDefault="009E274E" w:rsidP="000C45FF">
            <w:pPr>
              <w:tabs>
                <w:tab w:val="left" w:pos="990"/>
              </w:tabs>
            </w:pPr>
          </w:p>
          <w:p w14:paraId="54636127" w14:textId="0392EF9D" w:rsidR="009E274E" w:rsidRDefault="009E274E" w:rsidP="000C45FF">
            <w:pPr>
              <w:tabs>
                <w:tab w:val="left" w:pos="990"/>
              </w:tabs>
            </w:pPr>
          </w:p>
          <w:p w14:paraId="36FF075E" w14:textId="70CA76DD" w:rsidR="009E274E" w:rsidRDefault="009E274E" w:rsidP="000C45FF">
            <w:pPr>
              <w:tabs>
                <w:tab w:val="left" w:pos="990"/>
              </w:tabs>
            </w:pPr>
          </w:p>
          <w:p w14:paraId="223EF4B2" w14:textId="643E269B" w:rsidR="009E274E" w:rsidRDefault="009E274E" w:rsidP="000C45FF">
            <w:pPr>
              <w:tabs>
                <w:tab w:val="left" w:pos="990"/>
              </w:tabs>
            </w:pPr>
          </w:p>
          <w:p w14:paraId="3F5BEF43" w14:textId="44F6A6D8" w:rsidR="009E274E" w:rsidRDefault="009E274E" w:rsidP="000C45FF">
            <w:pPr>
              <w:tabs>
                <w:tab w:val="left" w:pos="990"/>
              </w:tabs>
            </w:pPr>
          </w:p>
          <w:p w14:paraId="456B8D93" w14:textId="4A2329D3" w:rsidR="009E274E" w:rsidRDefault="009E274E" w:rsidP="000C45FF">
            <w:pPr>
              <w:tabs>
                <w:tab w:val="left" w:pos="990"/>
              </w:tabs>
            </w:pPr>
          </w:p>
          <w:p w14:paraId="4208734C" w14:textId="593BF6CF" w:rsidR="009E274E" w:rsidRDefault="009E274E" w:rsidP="000C45FF">
            <w:pPr>
              <w:tabs>
                <w:tab w:val="left" w:pos="990"/>
              </w:tabs>
            </w:pPr>
          </w:p>
          <w:p w14:paraId="6C7858FC" w14:textId="5FFAAA11" w:rsidR="009E274E" w:rsidRDefault="009E274E" w:rsidP="000C45FF">
            <w:pPr>
              <w:tabs>
                <w:tab w:val="left" w:pos="990"/>
              </w:tabs>
            </w:pPr>
          </w:p>
          <w:p w14:paraId="2E5B2505" w14:textId="79A7F84B" w:rsidR="009E274E" w:rsidRDefault="009E274E" w:rsidP="000C45FF">
            <w:pPr>
              <w:tabs>
                <w:tab w:val="left" w:pos="990"/>
              </w:tabs>
            </w:pPr>
          </w:p>
          <w:p w14:paraId="3BED6063" w14:textId="1C979BA5" w:rsidR="009E274E" w:rsidRDefault="009E274E" w:rsidP="000C45FF">
            <w:pPr>
              <w:tabs>
                <w:tab w:val="left" w:pos="990"/>
              </w:tabs>
            </w:pPr>
          </w:p>
          <w:p w14:paraId="7F3ACF12" w14:textId="0E26E658" w:rsidR="009E274E" w:rsidRDefault="009E274E" w:rsidP="000C45FF">
            <w:pPr>
              <w:tabs>
                <w:tab w:val="left" w:pos="990"/>
              </w:tabs>
            </w:pPr>
          </w:p>
          <w:p w14:paraId="055F7ABD" w14:textId="3AF4640D" w:rsidR="009E274E" w:rsidRDefault="009E274E" w:rsidP="000C45FF">
            <w:pPr>
              <w:tabs>
                <w:tab w:val="left" w:pos="990"/>
              </w:tabs>
            </w:pPr>
          </w:p>
          <w:p w14:paraId="4CAF13D3" w14:textId="73985BF8" w:rsidR="009E274E" w:rsidRDefault="009E274E" w:rsidP="000C45FF">
            <w:pPr>
              <w:tabs>
                <w:tab w:val="left" w:pos="990"/>
              </w:tabs>
            </w:pPr>
          </w:p>
          <w:p w14:paraId="370D1C86" w14:textId="0D0C1C05" w:rsidR="009E274E" w:rsidRDefault="009E274E" w:rsidP="000C45FF">
            <w:pPr>
              <w:tabs>
                <w:tab w:val="left" w:pos="990"/>
              </w:tabs>
            </w:pPr>
          </w:p>
          <w:p w14:paraId="249BAF67" w14:textId="03A4D61E" w:rsidR="009E274E" w:rsidRDefault="009E274E" w:rsidP="000C45FF">
            <w:pPr>
              <w:tabs>
                <w:tab w:val="left" w:pos="990"/>
              </w:tabs>
            </w:pPr>
          </w:p>
          <w:p w14:paraId="65B6EC40" w14:textId="35924BA9" w:rsidR="009E274E" w:rsidRDefault="009E274E" w:rsidP="000C45FF">
            <w:pPr>
              <w:tabs>
                <w:tab w:val="left" w:pos="990"/>
              </w:tabs>
            </w:pPr>
          </w:p>
          <w:p w14:paraId="486D6843" w14:textId="77777777" w:rsidR="009E274E" w:rsidRDefault="009E274E" w:rsidP="000C45FF">
            <w:pPr>
              <w:tabs>
                <w:tab w:val="left" w:pos="990"/>
              </w:tabs>
            </w:pPr>
          </w:p>
          <w:p w14:paraId="328EEBA0" w14:textId="77777777" w:rsidR="009E274E" w:rsidRDefault="009E274E" w:rsidP="000C45FF">
            <w:pPr>
              <w:tabs>
                <w:tab w:val="left" w:pos="990"/>
              </w:tabs>
            </w:pPr>
          </w:p>
          <w:p w14:paraId="778ED6F0" w14:textId="77777777" w:rsidR="009E274E" w:rsidRDefault="009E274E" w:rsidP="000C45FF">
            <w:pPr>
              <w:tabs>
                <w:tab w:val="left" w:pos="990"/>
              </w:tabs>
            </w:pPr>
          </w:p>
          <w:p w14:paraId="3B0D2D99" w14:textId="77777777" w:rsidR="009E274E" w:rsidRDefault="009E274E" w:rsidP="000C45FF">
            <w:pPr>
              <w:tabs>
                <w:tab w:val="left" w:pos="990"/>
              </w:tabs>
            </w:pPr>
          </w:p>
          <w:p w14:paraId="6E776097" w14:textId="77777777" w:rsidR="009E274E" w:rsidRDefault="009E274E" w:rsidP="000C45FF">
            <w:pPr>
              <w:tabs>
                <w:tab w:val="left" w:pos="990"/>
              </w:tabs>
            </w:pPr>
          </w:p>
          <w:p w14:paraId="55B94AC1" w14:textId="039B0E11" w:rsidR="009E274E" w:rsidRDefault="009E274E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ADDB5694F034058A72565B056274BF3"/>
              </w:placeholder>
              <w:temporary/>
              <w:showingPlcHdr/>
              <w15:appearance w15:val="hidden"/>
            </w:sdtPr>
            <w:sdtEndPr/>
            <w:sdtContent>
              <w:p w14:paraId="4075AC26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7D5A0611" w14:textId="17729F24" w:rsidR="00036450" w:rsidRPr="00036450" w:rsidRDefault="000F0012" w:rsidP="00B359E4">
            <w:pPr>
              <w:pStyle w:val="Heading4"/>
            </w:pPr>
            <w:r>
              <w:t xml:space="preserve">[ </w:t>
            </w:r>
            <w:r w:rsidRPr="000F0012">
              <w:t xml:space="preserve">R.K.M MATRIC HIGHER SECONDARY </w:t>
            </w:r>
            <w:proofErr w:type="gramStart"/>
            <w:r w:rsidRPr="000F0012">
              <w:t>SCHOOL</w:t>
            </w:r>
            <w:r>
              <w:t xml:space="preserve"> ,</w:t>
            </w:r>
            <w:proofErr w:type="gramEnd"/>
            <w:r>
              <w:t xml:space="preserve"> T.NAGAR ]</w:t>
            </w:r>
          </w:p>
          <w:p w14:paraId="2B485006" w14:textId="1032B6B2" w:rsidR="002F7D4A" w:rsidRPr="002F7D4A" w:rsidRDefault="000F0012" w:rsidP="002F7D4A">
            <w:pPr>
              <w:pStyle w:val="Date"/>
              <w:rPr>
                <w:rFonts w:ascii="Calibri" w:hAnsi="Calibri"/>
                <w:b/>
                <w:bCs/>
              </w:rPr>
            </w:pPr>
            <w:r w:rsidRPr="006F5C36">
              <w:rPr>
                <w:rFonts w:ascii="Calibri" w:hAnsi="Calibri"/>
                <w:b/>
                <w:bCs/>
              </w:rPr>
              <w:t>20</w:t>
            </w:r>
            <w:r>
              <w:rPr>
                <w:rFonts w:ascii="Calibri" w:hAnsi="Calibri"/>
                <w:b/>
                <w:bCs/>
              </w:rPr>
              <w:t>12</w:t>
            </w:r>
            <w:r w:rsidR="00036450" w:rsidRPr="00B359E4">
              <w:t xml:space="preserve"> </w:t>
            </w:r>
            <w:r w:rsidR="002F7D4A">
              <w:t>–</w:t>
            </w:r>
            <w:r w:rsidR="00036450" w:rsidRPr="00B359E4">
              <w:t xml:space="preserve"> </w:t>
            </w:r>
            <w:r w:rsidRPr="006F5C36">
              <w:rPr>
                <w:rFonts w:ascii="Calibri" w:hAnsi="Calibri"/>
                <w:b/>
                <w:bCs/>
              </w:rPr>
              <w:t>20</w:t>
            </w:r>
            <w:r>
              <w:rPr>
                <w:rFonts w:ascii="Calibri" w:hAnsi="Calibri"/>
                <w:b/>
                <w:bCs/>
              </w:rPr>
              <w:t>13</w:t>
            </w:r>
          </w:p>
          <w:p w14:paraId="08502571" w14:textId="77777777" w:rsidR="002F7D4A" w:rsidRPr="002F7D4A" w:rsidRDefault="002F7D4A" w:rsidP="002F7D4A"/>
          <w:p w14:paraId="62A7956F" w14:textId="6C9396CB" w:rsidR="00036450" w:rsidRDefault="002F7D4A" w:rsidP="00036450">
            <w:r>
              <w:t xml:space="preserve"> </w:t>
            </w:r>
            <w:r w:rsidRPr="002F7D4A">
              <w:t>SECONDARY SCHOOL LEAVING CERTIFICATE (SSLC) with 84.2%</w:t>
            </w:r>
            <w:r>
              <w:t xml:space="preserve"> </w:t>
            </w:r>
          </w:p>
          <w:p w14:paraId="4510C2C1" w14:textId="77777777" w:rsidR="002F7D4A" w:rsidRDefault="002F7D4A" w:rsidP="000F0012">
            <w:pPr>
              <w:pStyle w:val="Heading4"/>
            </w:pPr>
          </w:p>
          <w:p w14:paraId="1123E892" w14:textId="04978D34" w:rsidR="000F0012" w:rsidRPr="00036450" w:rsidRDefault="000F0012" w:rsidP="000F0012">
            <w:pPr>
              <w:pStyle w:val="Heading4"/>
            </w:pPr>
            <w:r>
              <w:t xml:space="preserve">[ </w:t>
            </w:r>
            <w:r w:rsidRPr="000F0012">
              <w:t xml:space="preserve">R.K.M MATRIC HIGHER SECONDARY </w:t>
            </w:r>
            <w:proofErr w:type="gramStart"/>
            <w:r w:rsidRPr="000F0012">
              <w:t>SCHOOL</w:t>
            </w:r>
            <w:r>
              <w:t xml:space="preserve"> ,</w:t>
            </w:r>
            <w:proofErr w:type="gramEnd"/>
            <w:r>
              <w:t xml:space="preserve"> T.NAGAR ]</w:t>
            </w:r>
          </w:p>
          <w:p w14:paraId="299DDCD1" w14:textId="7B77FDAF" w:rsidR="000F0012" w:rsidRPr="00B359E4" w:rsidRDefault="000F0012" w:rsidP="000F0012">
            <w:pPr>
              <w:pStyle w:val="Date"/>
            </w:pPr>
            <w:r w:rsidRPr="006F5C36">
              <w:rPr>
                <w:rFonts w:ascii="Calibri" w:hAnsi="Calibri"/>
                <w:b/>
                <w:bCs/>
              </w:rPr>
              <w:t>20</w:t>
            </w:r>
            <w:r>
              <w:rPr>
                <w:rFonts w:ascii="Calibri" w:hAnsi="Calibri"/>
                <w:b/>
                <w:bCs/>
              </w:rPr>
              <w:t>14</w:t>
            </w:r>
            <w:r w:rsidRPr="00B359E4">
              <w:t xml:space="preserve"> - </w:t>
            </w:r>
            <w:r w:rsidRPr="006F5C36">
              <w:rPr>
                <w:rFonts w:ascii="Calibri" w:hAnsi="Calibri"/>
                <w:b/>
                <w:bCs/>
              </w:rPr>
              <w:t>20</w:t>
            </w:r>
            <w:r>
              <w:rPr>
                <w:rFonts w:ascii="Calibri" w:hAnsi="Calibri"/>
                <w:b/>
                <w:bCs/>
              </w:rPr>
              <w:t>15</w:t>
            </w:r>
          </w:p>
          <w:p w14:paraId="5269A05A" w14:textId="18B71A69" w:rsidR="002F7D4A" w:rsidRDefault="002F7D4A" w:rsidP="00036450">
            <w:pPr>
              <w:pStyle w:val="Heading2"/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18"/>
                <w:szCs w:val="22"/>
              </w:rPr>
            </w:pPr>
            <w:r w:rsidRPr="002F7D4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18"/>
                <w:szCs w:val="22"/>
              </w:rPr>
              <w:t>HIGHER SECONDARY COURSE (HSC) with 70.3%</w:t>
            </w:r>
          </w:p>
          <w:p w14:paraId="3BB11888" w14:textId="05943F06" w:rsidR="00036450" w:rsidRDefault="00036450" w:rsidP="00036450">
            <w:pPr>
              <w:pStyle w:val="Heading2"/>
            </w:pPr>
          </w:p>
          <w:p w14:paraId="6889E03F" w14:textId="77777777" w:rsidR="004D3011" w:rsidRDefault="004D3011" w:rsidP="00036450"/>
          <w:p w14:paraId="42AC2CE5" w14:textId="77777777" w:rsidR="009E274E" w:rsidRPr="00036450" w:rsidRDefault="009E274E" w:rsidP="009E274E">
            <w:pPr>
              <w:pStyle w:val="Heading4"/>
            </w:pPr>
            <w:r>
              <w:t>[</w:t>
            </w:r>
            <w:r w:rsidRPr="002F7D4A">
              <w:t xml:space="preserve">GURU NANAK </w:t>
            </w:r>
            <w:proofErr w:type="gramStart"/>
            <w:r w:rsidRPr="002F7D4A">
              <w:t>COLLEGE ,</w:t>
            </w:r>
            <w:proofErr w:type="gramEnd"/>
            <w:r w:rsidRPr="002F7D4A">
              <w:t xml:space="preserve"> Velachery</w:t>
            </w:r>
            <w:r>
              <w:t>]</w:t>
            </w:r>
          </w:p>
          <w:p w14:paraId="62433677" w14:textId="77777777" w:rsidR="009E274E" w:rsidRPr="002F7D4A" w:rsidRDefault="009E274E" w:rsidP="009E274E">
            <w:pPr>
              <w:pStyle w:val="Date"/>
              <w:rPr>
                <w:rFonts w:ascii="Calibri" w:hAnsi="Calibri"/>
                <w:b/>
                <w:bCs/>
              </w:rPr>
            </w:pPr>
            <w:r w:rsidRPr="006F5C36">
              <w:rPr>
                <w:rFonts w:ascii="Calibri" w:hAnsi="Calibri"/>
                <w:b/>
                <w:bCs/>
              </w:rPr>
              <w:t>20</w:t>
            </w:r>
            <w:r>
              <w:rPr>
                <w:rFonts w:ascii="Calibri" w:hAnsi="Calibri"/>
                <w:b/>
                <w:bCs/>
              </w:rPr>
              <w:t>15</w:t>
            </w:r>
            <w:r w:rsidRPr="00B359E4">
              <w:t xml:space="preserve"> </w:t>
            </w:r>
            <w:r>
              <w:t>–</w:t>
            </w:r>
            <w:r w:rsidRPr="00B359E4">
              <w:t xml:space="preserve"> </w:t>
            </w:r>
            <w:r w:rsidRPr="006F5C36">
              <w:rPr>
                <w:rFonts w:ascii="Calibri" w:hAnsi="Calibri"/>
                <w:b/>
                <w:bCs/>
              </w:rPr>
              <w:t>20</w:t>
            </w:r>
            <w:r>
              <w:rPr>
                <w:rFonts w:ascii="Calibri" w:hAnsi="Calibri"/>
                <w:b/>
                <w:bCs/>
              </w:rPr>
              <w:t>18</w:t>
            </w:r>
          </w:p>
          <w:p w14:paraId="478D54F0" w14:textId="77777777" w:rsidR="009E274E" w:rsidRPr="002F7D4A" w:rsidRDefault="009E274E" w:rsidP="009E274E"/>
          <w:p w14:paraId="14004FA2" w14:textId="384EC921" w:rsidR="009E274E" w:rsidRDefault="009E274E" w:rsidP="009E274E">
            <w:r>
              <w:t xml:space="preserve"> </w:t>
            </w:r>
            <w:r w:rsidRPr="002F7D4A">
              <w:t xml:space="preserve">BACHELOR OF </w:t>
            </w:r>
            <w:proofErr w:type="gramStart"/>
            <w:r w:rsidRPr="002F7D4A">
              <w:t>COMPUTER  SCIENCE</w:t>
            </w:r>
            <w:proofErr w:type="gramEnd"/>
            <w:r w:rsidRPr="002F7D4A">
              <w:t xml:space="preserve"> </w:t>
            </w:r>
            <w:r w:rsidR="004D38D4">
              <w:t>(B.sc Comp)</w:t>
            </w:r>
            <w:r w:rsidRPr="002F7D4A">
              <w:t xml:space="preserve"> with   71.5 </w:t>
            </w:r>
            <w:r>
              <w:t>%</w:t>
            </w:r>
          </w:p>
          <w:p w14:paraId="6AFBC886" w14:textId="77777777" w:rsidR="009E274E" w:rsidRDefault="009E274E" w:rsidP="009E274E">
            <w:pPr>
              <w:pStyle w:val="Heading4"/>
            </w:pPr>
          </w:p>
          <w:p w14:paraId="5848B23E" w14:textId="77777777" w:rsidR="009E274E" w:rsidRPr="00036450" w:rsidRDefault="009E274E" w:rsidP="009E274E">
            <w:pPr>
              <w:pStyle w:val="Heading4"/>
            </w:pPr>
            <w:r>
              <w:t>[</w:t>
            </w:r>
            <w:r w:rsidRPr="002F7D4A">
              <w:t xml:space="preserve">GURU NANAK </w:t>
            </w:r>
            <w:proofErr w:type="gramStart"/>
            <w:r w:rsidRPr="002F7D4A">
              <w:t>COLLEGE ,</w:t>
            </w:r>
            <w:proofErr w:type="gramEnd"/>
            <w:r w:rsidRPr="002F7D4A">
              <w:t xml:space="preserve"> Velachery</w:t>
            </w:r>
            <w:r>
              <w:t>]</w:t>
            </w:r>
          </w:p>
          <w:p w14:paraId="77EACE36" w14:textId="77777777" w:rsidR="009E274E" w:rsidRPr="00B359E4" w:rsidRDefault="009E274E" w:rsidP="009E274E">
            <w:pPr>
              <w:pStyle w:val="Date"/>
            </w:pPr>
            <w:r w:rsidRPr="006F5C36">
              <w:rPr>
                <w:rFonts w:ascii="Calibri" w:hAnsi="Calibri"/>
                <w:b/>
                <w:bCs/>
              </w:rPr>
              <w:t>20</w:t>
            </w:r>
            <w:r>
              <w:rPr>
                <w:rFonts w:ascii="Calibri" w:hAnsi="Calibri"/>
                <w:b/>
                <w:bCs/>
              </w:rPr>
              <w:t>18</w:t>
            </w:r>
            <w:r w:rsidRPr="00B359E4">
              <w:t xml:space="preserve"> - </w:t>
            </w:r>
            <w:r w:rsidRPr="006F5C36">
              <w:rPr>
                <w:rFonts w:ascii="Calibri" w:hAnsi="Calibri"/>
                <w:b/>
                <w:bCs/>
              </w:rPr>
              <w:t>20</w:t>
            </w:r>
            <w:r>
              <w:rPr>
                <w:rFonts w:ascii="Calibri" w:hAnsi="Calibri"/>
                <w:b/>
                <w:bCs/>
              </w:rPr>
              <w:t>20</w:t>
            </w:r>
            <w:bookmarkStart w:id="0" w:name="_GoBack"/>
            <w:bookmarkEnd w:id="0"/>
          </w:p>
          <w:p w14:paraId="05F5D7B8" w14:textId="7B05C4A3" w:rsidR="009E274E" w:rsidRDefault="009E274E" w:rsidP="009E274E">
            <w:pPr>
              <w:pStyle w:val="Heading2"/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18"/>
                <w:szCs w:val="22"/>
              </w:rPr>
            </w:pPr>
            <w:r w:rsidRPr="002F7D4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18"/>
                <w:szCs w:val="22"/>
              </w:rPr>
              <w:t xml:space="preserve">MASTER OF </w:t>
            </w:r>
            <w:proofErr w:type="gramStart"/>
            <w:r w:rsidRPr="002F7D4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18"/>
                <w:szCs w:val="22"/>
              </w:rPr>
              <w:t>COMPUTER  SCIENCE</w:t>
            </w:r>
            <w:proofErr w:type="gramEnd"/>
            <w:r w:rsidRPr="002F7D4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18"/>
                <w:szCs w:val="22"/>
              </w:rPr>
              <w:t xml:space="preserve"> </w:t>
            </w:r>
            <w:r w:rsidR="004D38D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18"/>
                <w:szCs w:val="22"/>
              </w:rPr>
              <w:t>(MCA)</w:t>
            </w:r>
            <w:r w:rsidRPr="002F7D4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18"/>
                <w:szCs w:val="22"/>
              </w:rPr>
              <w:t xml:space="preserve"> </w:t>
            </w:r>
            <w:r w:rsidR="00112AB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18"/>
                <w:szCs w:val="22"/>
              </w:rPr>
              <w:t>–</w:t>
            </w:r>
            <w:r w:rsidR="004A479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18"/>
                <w:szCs w:val="22"/>
              </w:rPr>
              <w:t xml:space="preserve"> </w:t>
            </w:r>
            <w:r w:rsidR="00112ABD" w:rsidRPr="004A479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18"/>
                <w:szCs w:val="18"/>
              </w:rPr>
              <w:t>(</w:t>
            </w:r>
            <w:r w:rsidR="00112ABD" w:rsidRPr="004A4790">
              <w:rPr>
                <w:rFonts w:eastAsiaTheme="minorEastAsia" w:cstheme="minorBidi"/>
                <w:b w:val="0"/>
                <w:bCs w:val="0"/>
                <w:caps w:val="0"/>
                <w:sz w:val="18"/>
                <w:szCs w:val="18"/>
              </w:rPr>
              <w:t xml:space="preserve"> </w:t>
            </w:r>
            <w:bookmarkStart w:id="1" w:name="_Hlk20416070"/>
            <w:r w:rsidR="00112ABD" w:rsidRPr="004A4790">
              <w:rPr>
                <w:rFonts w:cs="Helvetica"/>
                <w:b w:val="0"/>
                <w:bCs w:val="0"/>
                <w:color w:val="333333"/>
                <w:sz w:val="18"/>
                <w:szCs w:val="18"/>
              </w:rPr>
              <w:t>PURSUING</w:t>
            </w:r>
            <w:bookmarkEnd w:id="1"/>
            <w:r w:rsidR="00112ABD" w:rsidRPr="004A4790">
              <w:rPr>
                <w:rFonts w:cs="Helvetica"/>
                <w:b w:val="0"/>
                <w:bCs w:val="0"/>
                <w:color w:val="333333"/>
                <w:sz w:val="18"/>
                <w:szCs w:val="18"/>
              </w:rPr>
              <w:t xml:space="preserve"> )</w:t>
            </w:r>
            <w:r w:rsidR="00112ABD">
              <w:rPr>
                <w:rFonts w:cs="Helvetica"/>
                <w:b w:val="0"/>
                <w:bCs w:val="0"/>
                <w:color w:val="333333"/>
              </w:rPr>
              <w:t xml:space="preserve"> </w:t>
            </w:r>
            <w:r w:rsidRPr="00112ABD">
              <w:rPr>
                <w:rFonts w:eastAsiaTheme="minorEastAsia" w:cstheme="minorBidi"/>
                <w:b w:val="0"/>
                <w:bCs w:val="0"/>
                <w:caps w:val="0"/>
                <w:sz w:val="18"/>
                <w:szCs w:val="22"/>
              </w:rPr>
              <w:t>with</w:t>
            </w:r>
            <w:r w:rsidRPr="002F7D4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18"/>
                <w:szCs w:val="22"/>
              </w:rPr>
              <w:t xml:space="preserve">  70.0  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18"/>
                <w:szCs w:val="22"/>
              </w:rPr>
              <w:t>%</w:t>
            </w:r>
          </w:p>
          <w:p w14:paraId="498AF59A" w14:textId="6985FFD4" w:rsidR="004D3011" w:rsidRDefault="00AA6B3C" w:rsidP="00036450">
            <w:r w:rsidRPr="00B90CEF">
              <w:rPr>
                <w:noProof/>
                <w:color w:val="000000" w:themeColor="text1"/>
              </w:rPr>
              <w:drawing>
                <wp:anchor distT="0" distB="0" distL="114300" distR="114300" simplePos="0" relativeHeight="251659264" behindDoc="1" locked="0" layoutInCell="1" allowOverlap="1" wp14:anchorId="45EA20BD" wp14:editId="59D84EAA">
                  <wp:simplePos x="0" y="0"/>
                  <wp:positionH relativeFrom="column">
                    <wp:posOffset>-73025</wp:posOffset>
                  </wp:positionH>
                  <wp:positionV relativeFrom="paragraph">
                    <wp:posOffset>608330</wp:posOffset>
                  </wp:positionV>
                  <wp:extent cx="4527550" cy="1549400"/>
                  <wp:effectExtent l="0" t="0" r="6350" b="0"/>
                  <wp:wrapTopAndBottom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sdt>
            <w:sdtPr>
              <w:id w:val="1669594239"/>
              <w:placeholder>
                <w:docPart w:val="D8147529290543EEA55153248E7BDDA6"/>
              </w:placeholder>
              <w:temporary/>
              <w:showingPlcHdr/>
              <w15:appearance w15:val="hidden"/>
            </w:sdtPr>
            <w:sdtEndPr/>
            <w:sdtContent>
              <w:p w14:paraId="72FCF633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6D7DF9E3" w14:textId="3C42D55B" w:rsidR="00036450" w:rsidRPr="004D3011" w:rsidRDefault="00036450" w:rsidP="004D3011">
            <w:pPr>
              <w:rPr>
                <w:color w:val="FFFFFF" w:themeColor="background1"/>
              </w:rPr>
            </w:pPr>
          </w:p>
        </w:tc>
      </w:tr>
    </w:tbl>
    <w:p w14:paraId="31DBD18C" w14:textId="3162FBEB" w:rsidR="0043117B" w:rsidRDefault="002203C6" w:rsidP="000C45FF">
      <w:pPr>
        <w:tabs>
          <w:tab w:val="left" w:pos="990"/>
        </w:tabs>
      </w:pPr>
    </w:p>
    <w:sectPr w:rsidR="0043117B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18ECD4" w14:textId="77777777" w:rsidR="002203C6" w:rsidRDefault="002203C6" w:rsidP="000C45FF">
      <w:r>
        <w:separator/>
      </w:r>
    </w:p>
  </w:endnote>
  <w:endnote w:type="continuationSeparator" w:id="0">
    <w:p w14:paraId="791EEA9B" w14:textId="77777777" w:rsidR="002203C6" w:rsidRDefault="002203C6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8FA526" w14:textId="77777777" w:rsidR="002203C6" w:rsidRDefault="002203C6" w:rsidP="000C45FF">
      <w:r>
        <w:separator/>
      </w:r>
    </w:p>
  </w:footnote>
  <w:footnote w:type="continuationSeparator" w:id="0">
    <w:p w14:paraId="0536C86A" w14:textId="77777777" w:rsidR="002203C6" w:rsidRDefault="002203C6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8F4486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1161975" wp14:editId="27DB7579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F56"/>
    <w:rsid w:val="00036450"/>
    <w:rsid w:val="00094499"/>
    <w:rsid w:val="000C45FF"/>
    <w:rsid w:val="000E3FD1"/>
    <w:rsid w:val="000F0012"/>
    <w:rsid w:val="00112054"/>
    <w:rsid w:val="0011256F"/>
    <w:rsid w:val="00112ABD"/>
    <w:rsid w:val="001525E1"/>
    <w:rsid w:val="00180329"/>
    <w:rsid w:val="0019001F"/>
    <w:rsid w:val="001A74A5"/>
    <w:rsid w:val="001B2ABD"/>
    <w:rsid w:val="001E02C9"/>
    <w:rsid w:val="001E0391"/>
    <w:rsid w:val="001E1759"/>
    <w:rsid w:val="001F1ECC"/>
    <w:rsid w:val="002203C6"/>
    <w:rsid w:val="002400EB"/>
    <w:rsid w:val="00243832"/>
    <w:rsid w:val="00256CF7"/>
    <w:rsid w:val="00281FD5"/>
    <w:rsid w:val="002F7D4A"/>
    <w:rsid w:val="0030481B"/>
    <w:rsid w:val="003156FC"/>
    <w:rsid w:val="003254B5"/>
    <w:rsid w:val="003273DA"/>
    <w:rsid w:val="0036433D"/>
    <w:rsid w:val="0037121F"/>
    <w:rsid w:val="003A511B"/>
    <w:rsid w:val="003A6B7D"/>
    <w:rsid w:val="003B06CA"/>
    <w:rsid w:val="003B5F6D"/>
    <w:rsid w:val="004071FC"/>
    <w:rsid w:val="00445947"/>
    <w:rsid w:val="004813B3"/>
    <w:rsid w:val="00496591"/>
    <w:rsid w:val="004A4790"/>
    <w:rsid w:val="004C63E4"/>
    <w:rsid w:val="004D3011"/>
    <w:rsid w:val="004D38D4"/>
    <w:rsid w:val="005262AC"/>
    <w:rsid w:val="005A7F63"/>
    <w:rsid w:val="005E39D5"/>
    <w:rsid w:val="00600670"/>
    <w:rsid w:val="0062123A"/>
    <w:rsid w:val="006440F7"/>
    <w:rsid w:val="00646E75"/>
    <w:rsid w:val="006771D0"/>
    <w:rsid w:val="00690F56"/>
    <w:rsid w:val="00715FCB"/>
    <w:rsid w:val="00735C21"/>
    <w:rsid w:val="00743101"/>
    <w:rsid w:val="007458EF"/>
    <w:rsid w:val="007775E1"/>
    <w:rsid w:val="007867A0"/>
    <w:rsid w:val="007927F5"/>
    <w:rsid w:val="00802CA0"/>
    <w:rsid w:val="008A5753"/>
    <w:rsid w:val="009260CD"/>
    <w:rsid w:val="00952C25"/>
    <w:rsid w:val="009923BC"/>
    <w:rsid w:val="009E274E"/>
    <w:rsid w:val="00A2118D"/>
    <w:rsid w:val="00A657CB"/>
    <w:rsid w:val="00AA6B3C"/>
    <w:rsid w:val="00AD551C"/>
    <w:rsid w:val="00AD76E2"/>
    <w:rsid w:val="00B20152"/>
    <w:rsid w:val="00B359E4"/>
    <w:rsid w:val="00B57D98"/>
    <w:rsid w:val="00B70850"/>
    <w:rsid w:val="00BB561A"/>
    <w:rsid w:val="00C066B6"/>
    <w:rsid w:val="00C3461B"/>
    <w:rsid w:val="00C37BA1"/>
    <w:rsid w:val="00C4674C"/>
    <w:rsid w:val="00C506CF"/>
    <w:rsid w:val="00C72BED"/>
    <w:rsid w:val="00C74389"/>
    <w:rsid w:val="00C75E48"/>
    <w:rsid w:val="00C9578B"/>
    <w:rsid w:val="00CB0055"/>
    <w:rsid w:val="00CC4A24"/>
    <w:rsid w:val="00D2522B"/>
    <w:rsid w:val="00D422DE"/>
    <w:rsid w:val="00D5459D"/>
    <w:rsid w:val="00DA1F4D"/>
    <w:rsid w:val="00DD172A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8E1B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yperlink" Target="saran1191997@gmail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ehindfacts.tech/Portfolio/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Ran\AppData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1956167713462758"/>
          <c:y val="8.3125519534497094E-3"/>
          <c:w val="0.67997560067963037"/>
          <c:h val="0.97755511811023621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Column1</c:v>
                </c:pt>
              </c:strCache>
            </c:strRef>
          </c:tx>
          <c:spPr>
            <a:solidFill>
              <a:schemeClr val="accent1">
                <a:lumMod val="40000"/>
                <a:lumOff val="60000"/>
              </a:schemeClr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A8AE-49F7-8D94-DE1A0BC9637E}"/>
              </c:ext>
            </c:extLst>
          </c:dPt>
          <c:dPt>
            <c:idx val="1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4-A8AE-49F7-8D94-DE1A0BC9637E}"/>
              </c:ext>
            </c:extLst>
          </c:dPt>
          <c:dPt>
            <c:idx val="2"/>
            <c:invertIfNegative val="0"/>
            <c:bubble3D val="0"/>
            <c:spPr>
              <a:solidFill>
                <a:schemeClr val="accent4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A8AE-49F7-8D94-DE1A0BC9637E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threePt" dir="t"/>
              </a:scene3d>
              <a:sp3d>
                <a:bevelB w="139700" h="139700" prst="divot"/>
              </a:sp3d>
            </c:spPr>
            <c:extLst>
              <c:ext xmlns:c16="http://schemas.microsoft.com/office/drawing/2014/chart" uri="{C3380CC4-5D6E-409C-BE32-E72D297353CC}">
                <c16:uniqueId val="{00000002-A8AE-49F7-8D94-DE1A0BC9637E}"/>
              </c:ext>
            </c:extLst>
          </c:dPt>
          <c:dPt>
            <c:idx val="4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0-A8AE-49F7-8D94-DE1A0BC9637E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Typing #5</c:v>
                </c:pt>
                <c:pt idx="1">
                  <c:v>Editing #4</c:v>
                </c:pt>
                <c:pt idx="2">
                  <c:v>Android Developing #3</c:v>
                </c:pt>
                <c:pt idx="3">
                  <c:v>Web Design #2</c:v>
                </c:pt>
                <c:pt idx="4">
                  <c:v>Ethical Hacking #1</c:v>
                </c:pt>
                <c:pt idx="5">
                  <c:v>Networking #6</c:v>
                </c:pt>
              </c:strCache>
            </c:strRef>
          </c:cat>
          <c:val>
            <c:numRef>
              <c:f>Sheet1!$B$2:$B$7</c:f>
              <c:numCache>
                <c:formatCode>0%</c:formatCode>
                <c:ptCount val="6"/>
                <c:pt idx="0">
                  <c:v>0.6</c:v>
                </c:pt>
                <c:pt idx="1">
                  <c:v>0.85</c:v>
                </c:pt>
                <c:pt idx="2">
                  <c:v>0.4</c:v>
                </c:pt>
                <c:pt idx="3">
                  <c:v>0.8</c:v>
                </c:pt>
                <c:pt idx="4">
                  <c:v>0.5</c:v>
                </c:pt>
                <c:pt idx="5">
                  <c:v>0.4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60"/>
        <c:overlap val="10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General" sourceLinked="0"/>
        <c:majorTickMark val="out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>
          <a:glow rad="76200">
            <a:schemeClr val="accent1">
              <a:alpha val="40000"/>
            </a:schemeClr>
          </a:glow>
          <a:outerShdw blurRad="584200" dist="50800" dir="5400000" algn="ctr" rotWithShape="0">
            <a:srgbClr val="000000">
              <a:alpha val="15000"/>
            </a:srgbClr>
          </a:outerShdw>
        </a:effectLst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>
          <a:solidFill>
            <a:schemeClr val="dk1"/>
          </a:solidFill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CC0CD2842944EF5841524BCFF5F17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DEB064-D9FF-4A49-B37B-26E8CD396DFC}"/>
      </w:docPartPr>
      <w:docPartBody>
        <w:p w:rsidR="001E7CDC" w:rsidRDefault="003D683B">
          <w:pPr>
            <w:pStyle w:val="6CC0CD2842944EF5841524BCFF5F17E4"/>
          </w:pPr>
          <w:r w:rsidRPr="00D5459D">
            <w:t>Profile</w:t>
          </w:r>
        </w:p>
      </w:docPartBody>
    </w:docPart>
    <w:docPart>
      <w:docPartPr>
        <w:name w:val="6AF52850EF4348F6BB47AE2686AC1D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085BD5-39A7-4D20-8F55-D73179E65189}"/>
      </w:docPartPr>
      <w:docPartBody>
        <w:p w:rsidR="001E7CDC" w:rsidRDefault="003D683B">
          <w:pPr>
            <w:pStyle w:val="6AF52850EF4348F6BB47AE2686AC1D44"/>
          </w:pPr>
          <w:r w:rsidRPr="00CB0055">
            <w:t>Contact</w:t>
          </w:r>
        </w:p>
      </w:docPartBody>
    </w:docPart>
    <w:docPart>
      <w:docPartPr>
        <w:name w:val="8E1320541EFA443F87699CCC4A1C0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4C85BA-DEA0-4B2A-A7EB-820016292F1B}"/>
      </w:docPartPr>
      <w:docPartBody>
        <w:p w:rsidR="001E7CDC" w:rsidRDefault="003D683B">
          <w:pPr>
            <w:pStyle w:val="8E1320541EFA443F87699CCC4A1C0472"/>
          </w:pPr>
          <w:r w:rsidRPr="004D3011">
            <w:t>PHONE:</w:t>
          </w:r>
        </w:p>
      </w:docPartBody>
    </w:docPart>
    <w:docPart>
      <w:docPartPr>
        <w:name w:val="7BAB6B9850E7450A8F75EC503108BC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8C0BE7-324A-481C-8C7B-CFCB98E492E5}"/>
      </w:docPartPr>
      <w:docPartBody>
        <w:p w:rsidR="001E7CDC" w:rsidRDefault="003D683B">
          <w:pPr>
            <w:pStyle w:val="7BAB6B9850E7450A8F75EC503108BC50"/>
          </w:pPr>
          <w:r w:rsidRPr="004D3011">
            <w:t>WEBSITE:</w:t>
          </w:r>
        </w:p>
      </w:docPartBody>
    </w:docPart>
    <w:docPart>
      <w:docPartPr>
        <w:name w:val="23DE679E60B84E7D928CA5D5461EEC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C4A379-F809-4CA5-BFCF-2C6103408AFB}"/>
      </w:docPartPr>
      <w:docPartBody>
        <w:p w:rsidR="001E7CDC" w:rsidRDefault="003D683B">
          <w:pPr>
            <w:pStyle w:val="23DE679E60B84E7D928CA5D5461EECA4"/>
          </w:pPr>
          <w:r w:rsidRPr="004D3011">
            <w:t>EMAIL:</w:t>
          </w:r>
        </w:p>
      </w:docPartBody>
    </w:docPart>
    <w:docPart>
      <w:docPartPr>
        <w:name w:val="4CDFBE51D9434641AE6DEDDE7BD6C4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3871F2-9C48-483C-A9BD-7163FBBC9844}"/>
      </w:docPartPr>
      <w:docPartBody>
        <w:p w:rsidR="001E7CDC" w:rsidRDefault="003D683B">
          <w:pPr>
            <w:pStyle w:val="4CDFBE51D9434641AE6DEDDE7BD6C432"/>
          </w:pPr>
          <w:r w:rsidRPr="00CB0055">
            <w:t>Hobbies</w:t>
          </w:r>
        </w:p>
      </w:docPartBody>
    </w:docPart>
    <w:docPart>
      <w:docPartPr>
        <w:name w:val="DADDB5694F034058A72565B056274B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0DEF5C-7460-45BF-9391-CE23FA887EE7}"/>
      </w:docPartPr>
      <w:docPartBody>
        <w:p w:rsidR="001E7CDC" w:rsidRDefault="003D683B">
          <w:pPr>
            <w:pStyle w:val="DADDB5694F034058A72565B056274BF3"/>
          </w:pPr>
          <w:r w:rsidRPr="00036450">
            <w:t>EDUCATION</w:t>
          </w:r>
        </w:p>
      </w:docPartBody>
    </w:docPart>
    <w:docPart>
      <w:docPartPr>
        <w:name w:val="D8147529290543EEA55153248E7BDD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288BB0-B3DC-43E7-8795-0ADE2463E2B9}"/>
      </w:docPartPr>
      <w:docPartBody>
        <w:p w:rsidR="001E7CDC" w:rsidRDefault="003D683B">
          <w:pPr>
            <w:pStyle w:val="D8147529290543EEA55153248E7BDDA6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83B"/>
    <w:rsid w:val="000B5313"/>
    <w:rsid w:val="001A59F5"/>
    <w:rsid w:val="001E7CDC"/>
    <w:rsid w:val="003D683B"/>
    <w:rsid w:val="00B0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1C190CABCC4421BC64865B4B2DA2DA">
    <w:name w:val="DA1C190CABCC4421BC64865B4B2DA2DA"/>
  </w:style>
  <w:style w:type="paragraph" w:customStyle="1" w:styleId="544E1B9E395D40E8A3A9BC2DC97D9053">
    <w:name w:val="544E1B9E395D40E8A3A9BC2DC97D9053"/>
  </w:style>
  <w:style w:type="paragraph" w:customStyle="1" w:styleId="6CC0CD2842944EF5841524BCFF5F17E4">
    <w:name w:val="6CC0CD2842944EF5841524BCFF5F17E4"/>
  </w:style>
  <w:style w:type="paragraph" w:customStyle="1" w:styleId="6EEBDD8EE8C9458DBA9227E3419037B6">
    <w:name w:val="6EEBDD8EE8C9458DBA9227E3419037B6"/>
  </w:style>
  <w:style w:type="paragraph" w:customStyle="1" w:styleId="6AF52850EF4348F6BB47AE2686AC1D44">
    <w:name w:val="6AF52850EF4348F6BB47AE2686AC1D44"/>
  </w:style>
  <w:style w:type="paragraph" w:customStyle="1" w:styleId="8E1320541EFA443F87699CCC4A1C0472">
    <w:name w:val="8E1320541EFA443F87699CCC4A1C0472"/>
  </w:style>
  <w:style w:type="paragraph" w:customStyle="1" w:styleId="EFC29BAF98D7407CAD8875EC4E724890">
    <w:name w:val="EFC29BAF98D7407CAD8875EC4E724890"/>
  </w:style>
  <w:style w:type="paragraph" w:customStyle="1" w:styleId="7BAB6B9850E7450A8F75EC503108BC50">
    <w:name w:val="7BAB6B9850E7450A8F75EC503108BC50"/>
  </w:style>
  <w:style w:type="paragraph" w:customStyle="1" w:styleId="0D79F9D6FBAE444890BC5F40C4A25023">
    <w:name w:val="0D79F9D6FBAE444890BC5F40C4A25023"/>
  </w:style>
  <w:style w:type="paragraph" w:customStyle="1" w:styleId="23DE679E60B84E7D928CA5D5461EECA4">
    <w:name w:val="23DE679E60B84E7D928CA5D5461EECA4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BB8A65B9B67548169F1CC4C8181D54FC">
    <w:name w:val="BB8A65B9B67548169F1CC4C8181D54FC"/>
  </w:style>
  <w:style w:type="paragraph" w:customStyle="1" w:styleId="4CDFBE51D9434641AE6DEDDE7BD6C432">
    <w:name w:val="4CDFBE51D9434641AE6DEDDE7BD6C432"/>
  </w:style>
  <w:style w:type="paragraph" w:customStyle="1" w:styleId="4B17673F68714AA495F549562BCF707C">
    <w:name w:val="4B17673F68714AA495F549562BCF707C"/>
  </w:style>
  <w:style w:type="paragraph" w:customStyle="1" w:styleId="402631C0CABF4383B86AA6FF2EEF617E">
    <w:name w:val="402631C0CABF4383B86AA6FF2EEF617E"/>
  </w:style>
  <w:style w:type="paragraph" w:customStyle="1" w:styleId="96BAFF356C9848949E8A56AA1E981F00">
    <w:name w:val="96BAFF356C9848949E8A56AA1E981F00"/>
  </w:style>
  <w:style w:type="paragraph" w:customStyle="1" w:styleId="2727BA0639D24274BB51F523CDA58B11">
    <w:name w:val="2727BA0639D24274BB51F523CDA58B11"/>
  </w:style>
  <w:style w:type="paragraph" w:customStyle="1" w:styleId="DADDB5694F034058A72565B056274BF3">
    <w:name w:val="DADDB5694F034058A72565B056274BF3"/>
  </w:style>
  <w:style w:type="paragraph" w:customStyle="1" w:styleId="461695473ADA4089BBED680DD89B4713">
    <w:name w:val="461695473ADA4089BBED680DD89B4713"/>
  </w:style>
  <w:style w:type="paragraph" w:customStyle="1" w:styleId="23B0BEBFEADC44D6935E2E7765E6959E">
    <w:name w:val="23B0BEBFEADC44D6935E2E7765E6959E"/>
  </w:style>
  <w:style w:type="paragraph" w:customStyle="1" w:styleId="5EA62150D70F4FCB9B90E1CE0FE0E4A2">
    <w:name w:val="5EA62150D70F4FCB9B90E1CE0FE0E4A2"/>
  </w:style>
  <w:style w:type="paragraph" w:customStyle="1" w:styleId="C414601D88694937BE8B010917AD2E4B">
    <w:name w:val="C414601D88694937BE8B010917AD2E4B"/>
  </w:style>
  <w:style w:type="paragraph" w:customStyle="1" w:styleId="7D1F8643959748AAA4067F07F7C0158C">
    <w:name w:val="7D1F8643959748AAA4067F07F7C0158C"/>
  </w:style>
  <w:style w:type="paragraph" w:customStyle="1" w:styleId="4B73E3FB0C2D4329A96EFDA7D3DB30F5">
    <w:name w:val="4B73E3FB0C2D4329A96EFDA7D3DB30F5"/>
  </w:style>
  <w:style w:type="paragraph" w:customStyle="1" w:styleId="1437AAB75C8745D889061EEC4DBB9006">
    <w:name w:val="1437AAB75C8745D889061EEC4DBB9006"/>
  </w:style>
  <w:style w:type="paragraph" w:customStyle="1" w:styleId="37DF5C5C63BE44A292DF25C9C9EEFC8E">
    <w:name w:val="37DF5C5C63BE44A292DF25C9C9EEFC8E"/>
  </w:style>
  <w:style w:type="paragraph" w:customStyle="1" w:styleId="4E3C159849784312A63EF172117D04DA">
    <w:name w:val="4E3C159849784312A63EF172117D04DA"/>
  </w:style>
  <w:style w:type="paragraph" w:customStyle="1" w:styleId="2AB13414314F40AD9AD248813B0FB2C4">
    <w:name w:val="2AB13414314F40AD9AD248813B0FB2C4"/>
  </w:style>
  <w:style w:type="paragraph" w:customStyle="1" w:styleId="2FE0F201903546C1817667FA0210135F">
    <w:name w:val="2FE0F201903546C1817667FA0210135F"/>
  </w:style>
  <w:style w:type="paragraph" w:customStyle="1" w:styleId="9060EC5FAECE4491B33D731725C6F1EE">
    <w:name w:val="9060EC5FAECE4491B33D731725C6F1EE"/>
  </w:style>
  <w:style w:type="paragraph" w:customStyle="1" w:styleId="2E4AF79C35514B92A54000BBF91B6F77">
    <w:name w:val="2E4AF79C35514B92A54000BBF91B6F77"/>
  </w:style>
  <w:style w:type="paragraph" w:customStyle="1" w:styleId="2E455BAB0FF748628FDA3C079261A174">
    <w:name w:val="2E455BAB0FF748628FDA3C079261A174"/>
  </w:style>
  <w:style w:type="paragraph" w:customStyle="1" w:styleId="A74FF2B3BC014B3FA9B3DAB50BE23B48">
    <w:name w:val="A74FF2B3BC014B3FA9B3DAB50BE23B48"/>
  </w:style>
  <w:style w:type="paragraph" w:customStyle="1" w:styleId="07523B9C6C854B69B7D296329DCFDF46">
    <w:name w:val="07523B9C6C854B69B7D296329DCFDF46"/>
  </w:style>
  <w:style w:type="paragraph" w:customStyle="1" w:styleId="532D0CA94C71469A88FEB399FD66B3E3">
    <w:name w:val="532D0CA94C71469A88FEB399FD66B3E3"/>
  </w:style>
  <w:style w:type="paragraph" w:customStyle="1" w:styleId="0B8BC4CDD85E4EFF8292A10A35B26990">
    <w:name w:val="0B8BC4CDD85E4EFF8292A10A35B26990"/>
  </w:style>
  <w:style w:type="paragraph" w:customStyle="1" w:styleId="7B7154C31AFF4A79B7CD4212E076768B">
    <w:name w:val="7B7154C31AFF4A79B7CD4212E076768B"/>
  </w:style>
  <w:style w:type="paragraph" w:customStyle="1" w:styleId="D37F311251EC47C18F191920B0E9EAED">
    <w:name w:val="D37F311251EC47C18F191920B0E9EAED"/>
  </w:style>
  <w:style w:type="paragraph" w:customStyle="1" w:styleId="D0AB077A202149988BC80414DDAA9870">
    <w:name w:val="D0AB077A202149988BC80414DDAA9870"/>
  </w:style>
  <w:style w:type="paragraph" w:customStyle="1" w:styleId="9BBE8FAF33D245D09D0B50325A9C90C1">
    <w:name w:val="9BBE8FAF33D245D09D0B50325A9C90C1"/>
  </w:style>
  <w:style w:type="paragraph" w:customStyle="1" w:styleId="193EB5E1BD9549F7A3E58E2C1E52BE27">
    <w:name w:val="193EB5E1BD9549F7A3E58E2C1E52BE27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D8147529290543EEA55153248E7BDDA6">
    <w:name w:val="D8147529290543EEA55153248E7BDD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2019-09-24T14:14:00Z</dcterms:created>
  <dcterms:modified xsi:type="dcterms:W3CDTF">2019-09-26T13:26:00Z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